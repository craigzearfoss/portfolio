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03C" w:rsidRDefault="00070C7F">
      <w:pPr>
        <w:pStyle w:val="Date"/>
      </w:pPr>
      <w:bookmarkStart w:id="0" w:name="_GoBack"/>
      <w:r>
        <w:t>May 23, 2019</w:t>
      </w:r>
    </w:p>
    <w:p w:rsidR="00A0603C" w:rsidRDefault="001F66CF">
      <w:pPr>
        <w:pStyle w:val="Salutation"/>
      </w:pPr>
      <w:sdt>
        <w:sdtPr>
          <w:alias w:val="Dear:"/>
          <w:tag w:val="Dear:"/>
          <w:id w:val="24931073"/>
          <w:placeholder>
            <w:docPart w:val="831ED5B2E67741E99AA8B4482226F899"/>
          </w:placeholder>
          <w:temporary/>
          <w:showingPlcHdr/>
          <w15:appearance w15:val="hidden"/>
        </w:sdtPr>
        <w:sdtEndPr/>
        <w:sdtContent>
          <w:r w:rsidR="00D92AFF">
            <w:t>Dear</w:t>
          </w:r>
        </w:sdtContent>
      </w:sdt>
      <w:r w:rsidR="00D92AFF">
        <w:t xml:space="preserve"> </w:t>
      </w:r>
      <w:sdt>
        <w:sdtPr>
          <w:alias w:val="Recipient name:"/>
          <w:tag w:val="Recipient name:"/>
          <w:id w:val="1392309368"/>
          <w:placeholder>
            <w:docPart w:val="42A7F16CFB74424FA69D5AFF5CF9B666"/>
          </w:placeholder>
          <w:dataBinding w:prefixMappings="xmlns:ns0='http://schemas.microsoft.com/office/2006/coverPageProps' " w:xpath="/ns0:CoverPageProperties[1]/ns0:CompanyFax[1]" w:storeItemID="{55AF091B-3C7A-41E3-B477-F2FDAA23CFDA}"/>
          <w15:appearance w15:val="hidden"/>
          <w:text/>
        </w:sdtPr>
        <w:sdtEndPr/>
        <w:sdtContent>
          <w:proofErr w:type="gramStart"/>
          <w:r w:rsidR="00070C7F">
            <w:t>hiring</w:t>
          </w:r>
          <w:proofErr w:type="gramEnd"/>
          <w:r w:rsidR="00070C7F">
            <w:t xml:space="preserve"> manager</w:t>
          </w:r>
        </w:sdtContent>
      </w:sdt>
      <w:r w:rsidR="00D92AFF">
        <w:t>:</w:t>
      </w:r>
    </w:p>
    <w:p w:rsidR="00A0603C" w:rsidRDefault="00070C7F">
      <w:r>
        <w:t xml:space="preserve">My name is Craig Zearfoss and I’m a Senior Software Engineer with </w:t>
      </w:r>
      <w:proofErr w:type="spellStart"/>
      <w:r>
        <w:t>fullstack</w:t>
      </w:r>
      <w:proofErr w:type="spellEnd"/>
      <w:r>
        <w:t xml:space="preserve"> experience in both LAMP and WAMP environments.  I’m currently working for </w:t>
      </w:r>
      <w:proofErr w:type="spellStart"/>
      <w:r>
        <w:t>Ques</w:t>
      </w:r>
      <w:r w:rsidR="007B4596">
        <w:t>tar</w:t>
      </w:r>
      <w:proofErr w:type="spellEnd"/>
      <w:r w:rsidR="007B4596">
        <w:t xml:space="preserve"> Assessment in Apply Valley </w:t>
      </w:r>
      <w:r>
        <w:t>on a PHP platform for authoring questions and tests used for statewide school assessments, both online and paper pencil.</w:t>
      </w:r>
    </w:p>
    <w:p w:rsidR="00A0603C" w:rsidRDefault="00070C7F">
      <w:r>
        <w:t>I moved to Minnesota nearly three years ago for this position and it has been both challenging and rewarding, but I feel that it is time to move on to new challenges. I have been casually observing some job sites but your listing stood out because it listed all of the things that I am looking for in my next role.</w:t>
      </w:r>
    </w:p>
    <w:p w:rsidR="00A0603C" w:rsidRDefault="00070C7F" w:rsidP="007E5A86">
      <w:r>
        <w:t xml:space="preserve">My </w:t>
      </w:r>
      <w:r w:rsidR="007E5A86">
        <w:t xml:space="preserve">PHP and SQL skills are top notch. I’ve worked with many PHP frameworks and have used MySQL extensively, but I’ve been working a lot more with </w:t>
      </w:r>
      <w:proofErr w:type="spellStart"/>
      <w:r w:rsidR="007E5A86">
        <w:t>Postgres</w:t>
      </w:r>
      <w:proofErr w:type="spellEnd"/>
      <w:r w:rsidR="007E5A86">
        <w:t xml:space="preserve"> recently.  My JavaScript skills are also very strong but I have been taking classes over the last several months to really strengthen my Node and React skills. (I don’t list Node and React on my resume because I want to feature by full stack strengths and not sell myself as solely a React developer.</w:t>
      </w:r>
      <w:r w:rsidR="007B4596">
        <w:t>)</w:t>
      </w:r>
    </w:p>
    <w:p w:rsidR="007E5A86" w:rsidRDefault="007E5A86" w:rsidP="007E5A86">
      <w:r>
        <w:t xml:space="preserve">I’ve worked in Windows, but prefer Ubuntu Linux.  I’ve been working on my Amazon certifications and </w:t>
      </w:r>
      <w:r w:rsidR="007B4596">
        <w:t xml:space="preserve">enhancing my </w:t>
      </w:r>
      <w:proofErr w:type="spellStart"/>
      <w:r w:rsidR="007B4596">
        <w:t>Docker</w:t>
      </w:r>
      <w:proofErr w:type="spellEnd"/>
      <w:r w:rsidR="007B4596">
        <w:t xml:space="preserve"> (and eventually </w:t>
      </w:r>
      <w:proofErr w:type="spellStart"/>
      <w:r w:rsidR="007B4596">
        <w:t>Kubernetes</w:t>
      </w:r>
      <w:proofErr w:type="spellEnd"/>
      <w:r w:rsidR="007B4596">
        <w:t>) skills.</w:t>
      </w:r>
    </w:p>
    <w:p w:rsidR="007B4596" w:rsidRDefault="007B4596" w:rsidP="007E5A86">
      <w:r>
        <w:t>I take pride on solving complex problems and have a lot of experience dealing with scaling issues when software grows beyond its original expectations.</w:t>
      </w:r>
    </w:p>
    <w:p w:rsidR="007B4596" w:rsidRDefault="007B4596" w:rsidP="007E5A86">
      <w:r>
        <w:t xml:space="preserve">I’d definitely like to hear more about the position because the skills read like a combination of my resume and the courses and books I am currently studying on </w:t>
      </w:r>
      <w:proofErr w:type="spellStart"/>
      <w:r>
        <w:t>Udemy</w:t>
      </w:r>
      <w:proofErr w:type="spellEnd"/>
      <w:r>
        <w:t xml:space="preserve"> and </w:t>
      </w:r>
      <w:proofErr w:type="spellStart"/>
      <w:r>
        <w:t>SitePoint</w:t>
      </w:r>
      <w:proofErr w:type="spellEnd"/>
      <w:r>
        <w:t>.</w:t>
      </w:r>
    </w:p>
    <w:p w:rsidR="007B4596" w:rsidRDefault="007B4596" w:rsidP="007E5A86"/>
    <w:p w:rsidR="007B4596" w:rsidRDefault="007B4596" w:rsidP="007E5A86">
      <w:r>
        <w:t>Thanks for your time,</w:t>
      </w:r>
    </w:p>
    <w:p w:rsidR="00E349CC" w:rsidRDefault="001F66CF" w:rsidP="00070C7F">
      <w:pPr>
        <w:pStyle w:val="Signature"/>
      </w:pPr>
      <w:sdt>
        <w:sdtPr>
          <w:alias w:val="Enter your name:"/>
          <w:tag w:val="Enter your name:"/>
          <w:id w:val="1090191026"/>
          <w:placeholder>
            <w:docPart w:val="FDCE1D2E28254D6093501911571E56F3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EndPr/>
        <w:sdtContent>
          <w:r w:rsidR="00070C7F">
            <w:t>Craig Zearfoss</w:t>
          </w:r>
        </w:sdtContent>
      </w:sdt>
      <w:bookmarkEnd w:id="0"/>
    </w:p>
    <w:sectPr w:rsidR="00E349CC" w:rsidSect="00EC7E91">
      <w:headerReference w:type="default" r:id="rId8"/>
      <w:footerReference w:type="default" r:id="rId9"/>
      <w:headerReference w:type="first" r:id="rId10"/>
      <w:pgSz w:w="12240" w:h="15840" w:code="1"/>
      <w:pgMar w:top="3312" w:right="1080" w:bottom="1008" w:left="108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6CF" w:rsidRDefault="001F66CF">
      <w:pPr>
        <w:spacing w:after="0" w:line="240" w:lineRule="auto"/>
      </w:pPr>
      <w:r>
        <w:separator/>
      </w:r>
    </w:p>
  </w:endnote>
  <w:endnote w:type="continuationSeparator" w:id="0">
    <w:p w:rsidR="001F66CF" w:rsidRDefault="001F6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MaruGothicMPRO">
    <w:altName w:val="MS Gothic"/>
    <w:charset w:val="80"/>
    <w:family w:val="swiss"/>
    <w:pitch w:val="variable"/>
    <w:sig w:usb0="00000000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5797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0603C" w:rsidRDefault="00D92AF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2FE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6CF" w:rsidRDefault="001F66CF">
      <w:pPr>
        <w:spacing w:after="0" w:line="240" w:lineRule="auto"/>
      </w:pPr>
      <w:r>
        <w:separator/>
      </w:r>
    </w:p>
  </w:footnote>
  <w:footnote w:type="continuationSeparator" w:id="0">
    <w:p w:rsidR="001F66CF" w:rsidRDefault="001F6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0849" w:rsidRDefault="00D92AFF" w:rsidP="00BF0849">
    <w:pPr>
      <w:pStyle w:val="Heading1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22AEB1E" wp14:editId="638A9797">
              <wp:simplePos x="0" y="0"/>
              <wp:positionH relativeFrom="page">
                <wp:posOffset>342900</wp:posOffset>
              </wp:positionH>
              <wp:positionV relativeFrom="page">
                <wp:posOffset>658495</wp:posOffset>
              </wp:positionV>
              <wp:extent cx="7086600" cy="1316736"/>
              <wp:effectExtent l="0" t="0" r="0" b="0"/>
              <wp:wrapNone/>
              <wp:docPr id="9" name="Rectangle 9" descr="Rectangl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086600" cy="1316736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chemeClr val="accent4">
                              <a:lumMod val="20000"/>
                              <a:lumOff val="80000"/>
                              <a:gamma/>
                              <a:tint val="0"/>
                              <a:invGamma/>
                            </a:schemeClr>
                          </a:gs>
                          <a:gs pos="100000">
                            <a:schemeClr val="accent4">
                              <a:lumMod val="20000"/>
                              <a:lumOff val="80000"/>
                              <a:alpha val="64000"/>
                            </a:schemeClr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82551C" id="Rectangle 9" o:spid="_x0000_s1026" alt="Rectangle" style="position:absolute;margin-left:27pt;margin-top:51.85pt;width:558pt;height:103.7pt;flip:x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" fillcolor="#e5dfec [663]" stroked="f">
              <v:fill color2="#e5dfec [663]" o:opacity2="41943f" rotate="t" angle="90" focus="100%" type="gradient"/>
              <w10:wrap anchorx="page" anchory="page"/>
            </v:rect>
          </w:pict>
        </mc:Fallback>
      </mc:AlternateContent>
    </w:r>
    <w:sdt>
      <w:sdtPr>
        <w:alias w:val="Your name:"/>
        <w:tag w:val="Your name:"/>
        <w:id w:val="-426737281"/>
        <w:placeholder>
          <w:docPart w:val="2946A470BA96436F9A9271D0BC89166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r w:rsidR="00070C7F">
          <w:t>Craig Zearfoss</w:t>
        </w:r>
      </w:sdtContent>
    </w:sdt>
  </w:p>
  <w:sdt>
    <w:sdtPr>
      <w:alias w:val="Enter street address:"/>
      <w:tag w:val=""/>
      <w:id w:val="2051808460"/>
      <w:placeholder>
        <w:docPart w:val="9BD66189F0BA4F1E98C8152AD6407A08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15:appearance w15:val="hidden"/>
      <w:text/>
    </w:sdtPr>
    <w:sdtEndPr/>
    <w:sdtContent>
      <w:p w:rsidR="008F5A37" w:rsidRDefault="00070C7F" w:rsidP="008F5A37">
        <w:pPr>
          <w:pStyle w:val="Header"/>
        </w:pPr>
        <w:r>
          <w:t>6583 158th St. W 118C</w:t>
        </w:r>
      </w:p>
    </w:sdtContent>
  </w:sdt>
  <w:p w:rsidR="00BF0849" w:rsidRDefault="001F66CF" w:rsidP="00BF0849">
    <w:pPr>
      <w:pStyle w:val="Header"/>
    </w:pPr>
    <w:sdt>
      <w:sdtPr>
        <w:alias w:val="Enter City, ST ZIP Code:"/>
        <w:tag w:val="Enter City, ST ZIP Code:"/>
        <w:id w:val="-1615049903"/>
        <w:placeholder>
          <w:docPart w:val="A36B7E53F35A4C8A9CCF8B8D9C463E7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EndPr/>
      <w:sdtContent>
        <w:r w:rsidR="00BF0849">
          <w:t>City, ST ZIP Code</w:t>
        </w:r>
      </w:sdtContent>
    </w:sdt>
  </w:p>
  <w:sdt>
    <w:sdtPr>
      <w:alias w:val="Enter telephone:"/>
      <w:tag w:val="Enter telephone:"/>
      <w:id w:val="-1276404969"/>
      <w:placeholder>
        <w:docPart w:val="168EDF1BFA584CD28C2737D5F0A70E6D"/>
      </w:placeholder>
      <w:dataBinding w:prefixMappings="xmlns:ns0='http://schemas.microsoft.com/office/2006/coverPageProps' " w:xpath="/ns0:CoverPageProperties[1]/ns0:CompanyPhone[1]" w:storeItemID="{55AF091B-3C7A-41E3-B477-F2FDAA23CFDA}"/>
      <w15:appearance w15:val="hidden"/>
      <w:text/>
    </w:sdtPr>
    <w:sdtEndPr/>
    <w:sdtContent>
      <w:p w:rsidR="00BF0849" w:rsidRDefault="00070C7F" w:rsidP="00BF0849">
        <w:pPr>
          <w:pStyle w:val="Header"/>
        </w:pPr>
        <w:r>
          <w:t>(612) 216-1097</w:t>
        </w:r>
      </w:p>
    </w:sdtContent>
  </w:sdt>
  <w:sdt>
    <w:sdtPr>
      <w:alias w:val="Enter email:"/>
      <w:tag w:val="Enter email:"/>
      <w:id w:val="1466631221"/>
      <w:placeholder>
        <w:docPart w:val="ECDB50FC57C3467DAE5ACFD36040E34E"/>
      </w:placeholder>
      <w:temporary/>
      <w:dataBinding w:prefixMappings="xmlns:ns0='http://schemas.microsoft.com/office/2006/coverPageProps' " w:xpath="/ns0:CoverPageProperties[1]/ns0:CompanyEmail[1]" w:storeItemID="{55AF091B-3C7A-41E3-B477-F2FDAA23CFDA}"/>
      <w15:appearance w15:val="hidden"/>
      <w:text w:multiLine="1"/>
    </w:sdtPr>
    <w:sdtEndPr/>
    <w:sdtContent>
      <w:p w:rsidR="00BF0849" w:rsidRDefault="00070C7F" w:rsidP="00BF0849">
        <w:pPr>
          <w:pStyle w:val="Header"/>
        </w:pPr>
        <w:r>
          <w:t>craigzearfoss@gmail.com</w:t>
        </w:r>
      </w:p>
    </w:sdtContent>
  </w:sdt>
  <w:p w:rsidR="00A0603C" w:rsidRDefault="001F66CF" w:rsidP="00BF0849">
    <w:pPr>
      <w:pStyle w:val="Header"/>
    </w:pPr>
    <w:sdt>
      <w:sdtPr>
        <w:alias w:val="Enter website:"/>
        <w:tag w:val="Enter website:"/>
        <w:id w:val="-1146589114"/>
        <w:placeholder>
          <w:docPart w:val="04692D27D9A7413293C0F1061D5BC173"/>
        </w:placeholder>
        <w:dataBinding w:prefixMappings="xmlns:ns0='http://schemas.microsoft.com/office/2006/coverPageProps' " w:xpath="/ns0:CoverPageProperties[1]/ns0:CompanyAddress[1]" w:storeItemID="{55AF091B-3C7A-41E3-B477-F2FDAA23CFDA}"/>
        <w15:appearance w15:val="hidden"/>
        <w:text/>
      </w:sdtPr>
      <w:sdtEndPr/>
      <w:sdtContent>
        <w:r w:rsidR="00070C7F">
          <w:t>http://craigzearfoss.com/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03C" w:rsidRDefault="00D92AFF">
    <w:pPr>
      <w:pStyle w:val="Heading1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5808CB9" wp14:editId="66871F6A">
              <wp:simplePos x="0" y="0"/>
              <wp:positionH relativeFrom="page">
                <wp:posOffset>342900</wp:posOffset>
              </wp:positionH>
              <wp:positionV relativeFrom="page">
                <wp:posOffset>657225</wp:posOffset>
              </wp:positionV>
              <wp:extent cx="7086600" cy="1314450"/>
              <wp:effectExtent l="0" t="0" r="0" b="0"/>
              <wp:wrapNone/>
              <wp:docPr id="6" name="Rectangle 6" descr="Rectangl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086600" cy="13144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chemeClr val="accent4">
                              <a:lumMod val="20000"/>
                              <a:lumOff val="80000"/>
                              <a:gamma/>
                              <a:tint val="0"/>
                              <a:invGamma/>
                            </a:schemeClr>
                          </a:gs>
                          <a:gs pos="100000">
                            <a:schemeClr val="accent4">
                              <a:lumMod val="20000"/>
                              <a:lumOff val="80000"/>
                              <a:alpha val="64000"/>
                            </a:schemeClr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73A7C" id="Rectangle 6" o:spid="_x0000_s1026" alt="Rectangle" style="position:absolute;margin-left:27pt;margin-top:51.75pt;width:558pt;height:103.5pt;flip:x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" fillcolor="#e5dfec [663]" stroked="f">
              <v:fill color2="#e5dfec [663]" o:opacity2="41943f" rotate="t" angle="90" focus="100%" type="gradient"/>
              <w10:wrap anchorx="page" anchory="page"/>
            </v:rect>
          </w:pict>
        </mc:Fallback>
      </mc:AlternateContent>
    </w:r>
    <w:sdt>
      <w:sdtPr>
        <w:alias w:val="Enter your name:"/>
        <w:tag w:val="Enter your name:"/>
        <w:id w:val="-721589805"/>
        <w:placeholder>
          <w:docPart w:val="831ED5B2E67741E99AA8B4482226F899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r w:rsidR="00070C7F">
          <w:t>Craig Zearfoss</w:t>
        </w:r>
      </w:sdtContent>
    </w:sdt>
  </w:p>
  <w:sdt>
    <w:sdtPr>
      <w:alias w:val="Enter street address:"/>
      <w:tag w:val=""/>
      <w:id w:val="-426039315"/>
      <w:placeholder>
        <w:docPart w:val="FDCE1D2E28254D6093501911571E56F3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15:appearance w15:val="hidden"/>
      <w:text/>
    </w:sdtPr>
    <w:sdtEndPr/>
    <w:sdtContent>
      <w:p w:rsidR="00A0603C" w:rsidRDefault="00070C7F">
        <w:pPr>
          <w:pStyle w:val="Header"/>
        </w:pPr>
        <w:r>
          <w:t>6583 158th St. W 118C</w:t>
        </w:r>
      </w:p>
    </w:sdtContent>
  </w:sdt>
  <w:p w:rsidR="00A0603C" w:rsidRDefault="00070C7F">
    <w:pPr>
      <w:pStyle w:val="Header"/>
    </w:pPr>
    <w:r>
      <w:t>Apple Valley, MN 55124</w:t>
    </w:r>
    <w:r>
      <w:br/>
    </w:r>
    <w:sdt>
      <w:sdtPr>
        <w:alias w:val="Enter telephone:"/>
        <w:tag w:val="Enter telephone:"/>
        <w:id w:val="-1313170787"/>
        <w:placeholder>
          <w:docPart w:val="8BFA915D429D4FCBB53B7BCD21590C25"/>
        </w:placeholder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>
          <w:t>(612) 216-1097</w:t>
        </w:r>
      </w:sdtContent>
    </w:sdt>
  </w:p>
  <w:sdt>
    <w:sdtPr>
      <w:alias w:val="Enter email:"/>
      <w:tag w:val="Enter email:"/>
      <w:id w:val="2099909512"/>
      <w:placeholder>
        <w:docPart w:val="99F8413AD7E84BE886773800E0D3DBD8"/>
      </w:placeholder>
      <w:dataBinding w:prefixMappings="xmlns:ns0='http://schemas.microsoft.com/office/2006/coverPageProps' " w:xpath="/ns0:CoverPageProperties[1]/ns0:CompanyEmail[1]" w:storeItemID="{55AF091B-3C7A-41E3-B477-F2FDAA23CFDA}"/>
      <w15:appearance w15:val="hidden"/>
      <w:text w:multiLine="1"/>
    </w:sdtPr>
    <w:sdtEndPr/>
    <w:sdtContent>
      <w:p w:rsidR="00A0603C" w:rsidRDefault="00070C7F">
        <w:pPr>
          <w:pStyle w:val="Header"/>
        </w:pPr>
        <w:r>
          <w:t>craigzearfoss@gmail.com</w:t>
        </w:r>
      </w:p>
    </w:sdtContent>
  </w:sdt>
  <w:p w:rsidR="00BF0849" w:rsidRDefault="00070C7F">
    <w:pPr>
      <w:pStyle w:val="Header"/>
    </w:pPr>
    <w:sdt>
      <w:sdtPr>
        <w:alias w:val="Enter website:"/>
        <w:tag w:val="Enter website:"/>
        <w:id w:val="-1624385896"/>
        <w:placeholder>
          <w:docPart w:val="99885C41413243809765428A5A9C1A37"/>
        </w:placeholder>
        <w:dataBinding w:prefixMappings="xmlns:ns0='http://schemas.microsoft.com/office/2006/coverPageProps' " w:xpath="/ns0:CoverPageProperties[1]/ns0:CompanyAddress[1]" w:storeItemID="{55AF091B-3C7A-41E3-B477-F2FDAA23CFDA}"/>
        <w15:appearance w15:val="hidden"/>
        <w:text/>
      </w:sdtPr>
      <w:sdtContent>
        <w:r w:rsidRPr="00070C7F">
          <w:t>http://craigzearfoss.com/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514036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4E4F9D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946D7F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6621A6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807D5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CD2467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BB42E0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FAADD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BCC21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24E8F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0511BF2"/>
    <w:multiLevelType w:val="hybridMultilevel"/>
    <w:tmpl w:val="71F8A782"/>
    <w:lvl w:ilvl="0" w:tplc="D21C2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AA776E"/>
    <w:multiLevelType w:val="hybridMultilevel"/>
    <w:tmpl w:val="2D7AF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4A5E8D"/>
    <w:multiLevelType w:val="hybridMultilevel"/>
    <w:tmpl w:val="1FEE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5C2F27"/>
    <w:multiLevelType w:val="hybridMultilevel"/>
    <w:tmpl w:val="4EC43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7363F4"/>
    <w:multiLevelType w:val="hybridMultilevel"/>
    <w:tmpl w:val="0FD0E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7"/>
  </w:num>
  <w:num w:numId="5">
    <w:abstractNumId w:val="14"/>
  </w:num>
  <w:num w:numId="6">
    <w:abstractNumId w:val="10"/>
  </w:num>
  <w:num w:numId="7">
    <w:abstractNumId w:val="9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C7F"/>
    <w:rsid w:val="00070C7F"/>
    <w:rsid w:val="000D35B1"/>
    <w:rsid w:val="000E1B2E"/>
    <w:rsid w:val="0017279C"/>
    <w:rsid w:val="001E64C9"/>
    <w:rsid w:val="001F66CF"/>
    <w:rsid w:val="00202D1F"/>
    <w:rsid w:val="002A3209"/>
    <w:rsid w:val="002A6497"/>
    <w:rsid w:val="004442FE"/>
    <w:rsid w:val="004646D0"/>
    <w:rsid w:val="004F62FD"/>
    <w:rsid w:val="005E64C7"/>
    <w:rsid w:val="005F0A91"/>
    <w:rsid w:val="00662BF7"/>
    <w:rsid w:val="006B420F"/>
    <w:rsid w:val="007B4596"/>
    <w:rsid w:val="007E5A86"/>
    <w:rsid w:val="008141CC"/>
    <w:rsid w:val="00885A3F"/>
    <w:rsid w:val="008A0AD8"/>
    <w:rsid w:val="008F5A37"/>
    <w:rsid w:val="00930F71"/>
    <w:rsid w:val="009B38A7"/>
    <w:rsid w:val="009F568F"/>
    <w:rsid w:val="00A0603C"/>
    <w:rsid w:val="00A62365"/>
    <w:rsid w:val="00B73EEE"/>
    <w:rsid w:val="00BA3D35"/>
    <w:rsid w:val="00BB30A5"/>
    <w:rsid w:val="00BF0849"/>
    <w:rsid w:val="00CD0E84"/>
    <w:rsid w:val="00CD2FEC"/>
    <w:rsid w:val="00D92AFF"/>
    <w:rsid w:val="00DA66AF"/>
    <w:rsid w:val="00DB0B0B"/>
    <w:rsid w:val="00DB47A1"/>
    <w:rsid w:val="00E1502D"/>
    <w:rsid w:val="00E349CC"/>
    <w:rsid w:val="00E35D10"/>
    <w:rsid w:val="00EC7E91"/>
    <w:rsid w:val="00F931A7"/>
    <w:rsid w:val="00F9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375949"/>
  <w15:docId w15:val="{ADB74295-336C-462C-A1F3-8C7A131F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6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6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0A5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after="80" w:line="240" w:lineRule="auto"/>
      <w:outlineLvl w:val="0"/>
    </w:pPr>
    <w:rPr>
      <w:rFonts w:asciiTheme="majorHAnsi" w:eastAsiaTheme="majorEastAsia" w:hAnsiTheme="majorHAnsi" w:cstheme="majorBidi"/>
      <w:b/>
      <w:color w:val="5F497A" w:themeColor="accent4" w:themeShade="BF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4646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4646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4646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4646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4646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4646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4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B47A1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Cs w:val="16"/>
    </w:rPr>
  </w:style>
  <w:style w:type="paragraph" w:customStyle="1" w:styleId="Address">
    <w:name w:val="Address"/>
    <w:link w:val="AddressChar"/>
    <w:uiPriority w:val="2"/>
    <w:qFormat/>
    <w:pPr>
      <w:spacing w:after="40"/>
    </w:pPr>
  </w:style>
  <w:style w:type="paragraph" w:styleId="Closing">
    <w:name w:val="Closing"/>
    <w:basedOn w:val="Normal"/>
    <w:link w:val="ClosingChar"/>
    <w:uiPriority w:val="9"/>
    <w:qFormat/>
    <w:pPr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ddressChar">
    <w:name w:val="Address Char"/>
    <w:basedOn w:val="DefaultParagraphFont"/>
    <w:link w:val="Address"/>
    <w:uiPriority w:val="2"/>
  </w:style>
  <w:style w:type="character" w:customStyle="1" w:styleId="ClosingChar">
    <w:name w:val="Closing Char"/>
    <w:basedOn w:val="DefaultParagraphFont"/>
    <w:link w:val="Closing"/>
    <w:uiPriority w:val="9"/>
    <w:rPr>
      <w:rFonts w:eastAsiaTheme="minorHAnsi"/>
      <w:szCs w:val="22"/>
    </w:rPr>
  </w:style>
  <w:style w:type="paragraph" w:styleId="Signature">
    <w:name w:val="Signature"/>
    <w:basedOn w:val="Normal"/>
    <w:next w:val="Normal"/>
    <w:link w:val="SignatureChar"/>
    <w:uiPriority w:val="10"/>
    <w:unhideWhenUsed/>
    <w:qFormat/>
    <w:pPr>
      <w:spacing w:before="600" w:after="360"/>
      <w:contextualSpacing/>
    </w:pPr>
    <w:rPr>
      <w:rFonts w:eastAsiaTheme="minorHAnsi"/>
      <w:b/>
    </w:rPr>
  </w:style>
  <w:style w:type="character" w:customStyle="1" w:styleId="SignatureChar">
    <w:name w:val="Signature Char"/>
    <w:basedOn w:val="DefaultParagraphFont"/>
    <w:link w:val="Signature"/>
    <w:uiPriority w:val="10"/>
    <w:rPr>
      <w:rFonts w:eastAsiaTheme="minorHAnsi"/>
      <w:b/>
      <w:szCs w:val="22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color w:val="5F497A" w:themeColor="accent4" w:themeShade="BF"/>
      <w:sz w:val="24"/>
      <w:szCs w:val="32"/>
    </w:r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Date">
    <w:name w:val="Date"/>
    <w:basedOn w:val="Normal"/>
    <w:next w:val="Address"/>
    <w:link w:val="DateChar"/>
    <w:uiPriority w:val="3"/>
    <w:unhideWhenUsed/>
    <w:qFormat/>
    <w:pPr>
      <w:spacing w:after="400"/>
      <w:contextualSpacing/>
    </w:pPr>
  </w:style>
  <w:style w:type="character" w:customStyle="1" w:styleId="DateChar">
    <w:name w:val="Date Char"/>
    <w:basedOn w:val="DefaultParagraphFont"/>
    <w:link w:val="Date"/>
    <w:uiPriority w:val="3"/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rFonts w:asciiTheme="majorHAnsi" w:eastAsiaTheme="majorEastAsia" w:hAnsiTheme="majorHAnsi" w:cstheme="majorBidi"/>
      <w:color w:val="365F91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rFonts w:asciiTheme="majorHAnsi" w:eastAsiaTheme="majorEastAsia" w:hAnsiTheme="majorHAnsi" w:cstheme="majorBidi"/>
      <w:b/>
      <w:color w:val="243F60" w:themeColor="accent1" w:themeShade="7F"/>
      <w:sz w:val="24"/>
      <w:szCs w:val="24"/>
    </w:rPr>
  </w:style>
  <w:style w:type="paragraph" w:styleId="Subtitle">
    <w:name w:val="Subtitle"/>
    <w:basedOn w:val="Normal"/>
    <w:link w:val="SubtitleChar"/>
    <w:uiPriority w:val="11"/>
    <w:semiHidden/>
    <w:unhideWhenUsed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A5A5A" w:themeColor="text1" w:themeTint="A5"/>
      <w:sz w:val="22"/>
      <w:szCs w:val="22"/>
    </w:rPr>
  </w:style>
  <w:style w:type="character" w:styleId="Strong">
    <w:name w:val="Strong"/>
    <w:basedOn w:val="DefaultParagraphFont"/>
    <w:uiPriority w:val="5"/>
    <w:qFormat/>
    <w:rPr>
      <w:b/>
      <w:bCs/>
    </w:rPr>
  </w:style>
  <w:style w:type="paragraph" w:styleId="ListBullet">
    <w:name w:val="List Bullet"/>
    <w:basedOn w:val="Normal"/>
    <w:uiPriority w:val="6"/>
    <w:qFormat/>
    <w:pPr>
      <w:numPr>
        <w:numId w:val="7"/>
      </w:numPr>
    </w:pPr>
  </w:style>
  <w:style w:type="paragraph" w:styleId="ListNumber">
    <w:name w:val="List Number"/>
    <w:basedOn w:val="Normal"/>
    <w:uiPriority w:val="7"/>
    <w:qFormat/>
    <w:pPr>
      <w:numPr>
        <w:numId w:val="8"/>
      </w:numPr>
      <w:contextualSpacing/>
    </w:pPr>
  </w:style>
  <w:style w:type="paragraph" w:styleId="Salutation">
    <w:name w:val="Salutation"/>
    <w:basedOn w:val="Normal"/>
    <w:next w:val="Normal"/>
    <w:link w:val="SalutationChar"/>
    <w:uiPriority w:val="4"/>
    <w:qFormat/>
    <w:pPr>
      <w:spacing w:before="240"/>
    </w:pPr>
  </w:style>
  <w:style w:type="character" w:customStyle="1" w:styleId="SalutationChar">
    <w:name w:val="Salutation Char"/>
    <w:basedOn w:val="DefaultParagraphFont"/>
    <w:link w:val="Salutation"/>
    <w:uiPriority w:val="4"/>
  </w:style>
  <w:style w:type="paragraph" w:styleId="Bibliography">
    <w:name w:val="Bibliography"/>
    <w:basedOn w:val="Normal"/>
    <w:next w:val="Normal"/>
    <w:uiPriority w:val="37"/>
    <w:semiHidden/>
    <w:unhideWhenUsed/>
    <w:rsid w:val="004646D0"/>
  </w:style>
  <w:style w:type="paragraph" w:styleId="BlockText">
    <w:name w:val="Block Text"/>
    <w:basedOn w:val="Normal"/>
    <w:uiPriority w:val="99"/>
    <w:semiHidden/>
    <w:unhideWhenUsed/>
    <w:rsid w:val="00DB47A1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4646D0"/>
  </w:style>
  <w:style w:type="character" w:customStyle="1" w:styleId="BodyTextChar">
    <w:name w:val="Body Text Char"/>
    <w:basedOn w:val="DefaultParagraphFont"/>
    <w:link w:val="BodyText"/>
    <w:semiHidden/>
    <w:rsid w:val="004646D0"/>
  </w:style>
  <w:style w:type="paragraph" w:styleId="BodyText2">
    <w:name w:val="Body Text 2"/>
    <w:basedOn w:val="Normal"/>
    <w:link w:val="BodyText2Char"/>
    <w:uiPriority w:val="99"/>
    <w:semiHidden/>
    <w:unhideWhenUsed/>
    <w:rsid w:val="004646D0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646D0"/>
  </w:style>
  <w:style w:type="paragraph" w:styleId="BodyText3">
    <w:name w:val="Body Text 3"/>
    <w:basedOn w:val="Normal"/>
    <w:link w:val="BodyText3Char"/>
    <w:uiPriority w:val="99"/>
    <w:semiHidden/>
    <w:unhideWhenUsed/>
    <w:rsid w:val="004646D0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646D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646D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646D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646D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646D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646D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646D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646D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646D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646D0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646D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rsid w:val="004646D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46D0"/>
    <w:pPr>
      <w:spacing w:after="200" w:line="240" w:lineRule="auto"/>
    </w:pPr>
    <w:rPr>
      <w:i/>
      <w:iCs/>
      <w:color w:val="1F497D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646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46D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46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46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46D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4646D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646D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646D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646D0"/>
  </w:style>
  <w:style w:type="character" w:styleId="Emphasis">
    <w:name w:val="Emphasis"/>
    <w:basedOn w:val="DefaultParagraphFont"/>
    <w:uiPriority w:val="20"/>
    <w:semiHidden/>
    <w:unhideWhenUsed/>
    <w:rsid w:val="004646D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646D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646D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646D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646D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46D0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646D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46D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46D0"/>
    <w:rPr>
      <w:szCs w:val="20"/>
    </w:rPr>
  </w:style>
  <w:style w:type="table" w:styleId="GridTable1Light">
    <w:name w:val="Grid Table 1 Light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646D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646D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646D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646D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646D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646D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646D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646D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646D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646D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646D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646D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4646D0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646D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646D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646D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646D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646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646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4646D0"/>
  </w:style>
  <w:style w:type="paragraph" w:styleId="HTMLAddress">
    <w:name w:val="HTML Address"/>
    <w:basedOn w:val="Normal"/>
    <w:link w:val="HTMLAddressChar"/>
    <w:uiPriority w:val="99"/>
    <w:semiHidden/>
    <w:unhideWhenUsed/>
    <w:rsid w:val="004646D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646D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646D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646D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646D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646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6D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6D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646D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646D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646D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646D0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646D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646D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DB47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DB47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B47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rsid w:val="00DB47A1"/>
    <w:rPr>
      <w:b/>
      <w:bCs/>
      <w:caps w:val="0"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646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646D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646D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646D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646D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646D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646D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646D0"/>
  </w:style>
  <w:style w:type="paragraph" w:styleId="List">
    <w:name w:val="List"/>
    <w:basedOn w:val="Normal"/>
    <w:uiPriority w:val="99"/>
    <w:semiHidden/>
    <w:unhideWhenUsed/>
    <w:rsid w:val="004646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646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646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646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646D0"/>
    <w:pPr>
      <w:ind w:left="1415" w:hanging="283"/>
      <w:contextualSpacing/>
    </w:pPr>
  </w:style>
  <w:style w:type="paragraph" w:styleId="ListBullet2">
    <w:name w:val="List Bullet 2"/>
    <w:basedOn w:val="Normal"/>
    <w:semiHidden/>
    <w:unhideWhenUsed/>
    <w:rsid w:val="004646D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646D0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646D0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646D0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646D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646D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646D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646D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646D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4646D0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646D0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646D0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646D0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4646D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646D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646D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646D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646D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646D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646D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646D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646D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646D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646D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646D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646D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646D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4646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646D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646D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646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4646D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646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646D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4646D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46D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646D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646D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646D0"/>
  </w:style>
  <w:style w:type="character" w:styleId="PageNumber">
    <w:name w:val="page number"/>
    <w:basedOn w:val="DefaultParagraphFont"/>
    <w:uiPriority w:val="99"/>
    <w:semiHidden/>
    <w:unhideWhenUsed/>
    <w:rsid w:val="004646D0"/>
  </w:style>
  <w:style w:type="table" w:styleId="PlainTable1">
    <w:name w:val="Plain Table 1"/>
    <w:basedOn w:val="TableNormal"/>
    <w:uiPriority w:val="41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646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646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4646D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646D0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646D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646D0"/>
    <w:rPr>
      <w:i/>
      <w:iCs/>
      <w:color w:val="404040" w:themeColor="text1" w:themeTint="BF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4646D0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rsid w:val="004646D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rsid w:val="004646D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4646D0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646D0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646D0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646D0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646D0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646D0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646D0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646D0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646D0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646D0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646D0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646D0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646D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4646D0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646D0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646D0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646D0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646D0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646D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646D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646D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646D0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646D0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4646D0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646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4646D0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646D0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4646D0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646D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646D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646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646D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646D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646D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646D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646D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646D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646D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6D0"/>
    <w:pPr>
      <w:spacing w:before="240" w:after="0" w:line="276" w:lineRule="auto"/>
      <w:outlineLvl w:val="9"/>
    </w:pPr>
    <w:rPr>
      <w:b w:val="0"/>
      <w:color w:val="365F91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47A1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zearfoss\AppData\Roaming\Microsoft\Templates\Cover%20letter%20for%20entry-leve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31ED5B2E67741E99AA8B4482226F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EE0C4-34CE-44D4-B725-6ABDD90B4A87}"/>
      </w:docPartPr>
      <w:docPartBody>
        <w:p w:rsidR="00000000" w:rsidRDefault="00CF3763">
          <w:pPr>
            <w:pStyle w:val="831ED5B2E67741E99AA8B4482226F899"/>
          </w:pPr>
          <w:r>
            <w:t>Dear</w:t>
          </w:r>
        </w:p>
      </w:docPartBody>
    </w:docPart>
    <w:docPart>
      <w:docPartPr>
        <w:name w:val="42A7F16CFB74424FA69D5AFF5CF9B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B74C4-2B1C-483B-ACDF-180415560BE7}"/>
      </w:docPartPr>
      <w:docPartBody>
        <w:p w:rsidR="00000000" w:rsidRDefault="00CF3763">
          <w:pPr>
            <w:pStyle w:val="42A7F16CFB74424FA69D5AFF5CF9B666"/>
          </w:pPr>
          <w:r>
            <w:t>Recipient Name</w:t>
          </w:r>
        </w:p>
      </w:docPartBody>
    </w:docPart>
    <w:docPart>
      <w:docPartPr>
        <w:name w:val="8BFA915D429D4FCBB53B7BCD21590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D765F-3ED3-4851-A245-96BFE59B2923}"/>
      </w:docPartPr>
      <w:docPartBody>
        <w:p w:rsidR="00000000" w:rsidRDefault="00CF3763">
          <w:pPr>
            <w:pStyle w:val="8BFA915D429D4FCBB53B7BCD21590C25"/>
          </w:pPr>
          <w:r>
            <w:t>area of experience</w:t>
          </w:r>
        </w:p>
      </w:docPartBody>
    </w:docPart>
    <w:docPart>
      <w:docPartPr>
        <w:name w:val="99F8413AD7E84BE886773800E0D3D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33FD1-6B8E-4732-B568-4A0F51AA916B}"/>
      </w:docPartPr>
      <w:docPartBody>
        <w:p w:rsidR="00000000" w:rsidRDefault="00CF3763">
          <w:pPr>
            <w:pStyle w:val="99F8413AD7E84BE886773800E0D3DBD8"/>
          </w:pPr>
          <w:r>
            <w:rPr>
              <w:rStyle w:val="Strong"/>
            </w:rPr>
            <w:t>your phone number</w:t>
          </w:r>
        </w:p>
      </w:docPartBody>
    </w:docPart>
    <w:docPart>
      <w:docPartPr>
        <w:name w:val="99885C41413243809765428A5A9C1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39AB7-1CE8-4B3F-BDC0-C202C8331799}"/>
      </w:docPartPr>
      <w:docPartBody>
        <w:p w:rsidR="00000000" w:rsidRDefault="00CF3763">
          <w:pPr>
            <w:pStyle w:val="99885C41413243809765428A5A9C1A37"/>
          </w:pPr>
          <w:r>
            <w:rPr>
              <w:rStyle w:val="Strong"/>
            </w:rPr>
            <w:t>latest time available</w:t>
          </w:r>
        </w:p>
      </w:docPartBody>
    </w:docPart>
    <w:docPart>
      <w:docPartPr>
        <w:name w:val="2946A470BA96436F9A9271D0BC891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DDA56-9235-43DE-AF67-DDEB0831B687}"/>
      </w:docPartPr>
      <w:docPartBody>
        <w:p w:rsidR="00000000" w:rsidRDefault="00CF3763">
          <w:pPr>
            <w:pStyle w:val="2946A470BA96436F9A9271D0BC89166C"/>
          </w:pPr>
          <w:r>
            <w:t>but you can leave a voice message at any time, and I will return your call.</w:t>
          </w:r>
        </w:p>
      </w:docPartBody>
    </w:docPart>
    <w:docPart>
      <w:docPartPr>
        <w:name w:val="A36B7E53F35A4C8A9CCF8B8D9C46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F1037-FF54-43B8-A882-8DD861A6C400}"/>
      </w:docPartPr>
      <w:docPartBody>
        <w:p w:rsidR="00000000" w:rsidRDefault="00CF3763">
          <w:pPr>
            <w:pStyle w:val="A36B7E53F35A4C8A9CCF8B8D9C463E78"/>
          </w:pPr>
          <w:r>
            <w:t>Thank you for taking the time to review my resume. I look forward</w:t>
          </w:r>
          <w:r>
            <w:t xml:space="preserve"> to talking with you.</w:t>
          </w:r>
        </w:p>
      </w:docPartBody>
    </w:docPart>
    <w:docPart>
      <w:docPartPr>
        <w:name w:val="168EDF1BFA584CD28C2737D5F0A70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5506F-E15F-4DFA-868E-AB95E99475B5}"/>
      </w:docPartPr>
      <w:docPartBody>
        <w:p w:rsidR="00000000" w:rsidRDefault="00CF3763">
          <w:pPr>
            <w:pStyle w:val="168EDF1BFA584CD28C2737D5F0A70E6D"/>
          </w:pPr>
          <w:r w:rsidRPr="00CD2FEC">
            <w:t>Enter Street address, Email address, and Website in the header</w:t>
          </w:r>
          <w:r>
            <w:t>.</w:t>
          </w:r>
        </w:p>
      </w:docPartBody>
    </w:docPart>
    <w:docPart>
      <w:docPartPr>
        <w:name w:val="04692D27D9A7413293C0F1061D5BC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30D09-F6A3-4174-B306-2FE47DAF40E5}"/>
      </w:docPartPr>
      <w:docPartBody>
        <w:p w:rsidR="00000000" w:rsidRDefault="00CF3763">
          <w:pPr>
            <w:pStyle w:val="04692D27D9A7413293C0F1061D5BC173"/>
          </w:pPr>
          <w:bookmarkStart w:id="0" w:name="_Hlk507080989"/>
          <w:r>
            <w:t>Your name and phone number will automatically update from where you entered them in the letter itself, then remember to delete this paragraph!</w:t>
          </w:r>
          <w:bookmarkEnd w:id="0"/>
        </w:p>
      </w:docPartBody>
    </w:docPart>
    <w:docPart>
      <w:docPartPr>
        <w:name w:val="ECDB50FC57C3467DAE5ACFD36040E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6A326-A1E5-45F3-AD99-75B1BC07D5B8}"/>
      </w:docPartPr>
      <w:docPartBody>
        <w:p w:rsidR="00000000" w:rsidRDefault="00CF3763">
          <w:pPr>
            <w:pStyle w:val="ECDB50FC57C3467DAE5ACFD36040E34E"/>
          </w:pPr>
          <w:r>
            <w:t>Sincerely,</w:t>
          </w:r>
        </w:p>
      </w:docPartBody>
    </w:docPart>
    <w:docPart>
      <w:docPartPr>
        <w:name w:val="FDCE1D2E28254D6093501911571E5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FEFD2-A079-41D3-A173-EF691EBBE801}"/>
      </w:docPartPr>
      <w:docPartBody>
        <w:p w:rsidR="00000000" w:rsidRDefault="00CF3763">
          <w:pPr>
            <w:pStyle w:val="FDCE1D2E28254D6093501911571E56F3"/>
          </w:pPr>
          <w:r>
            <w:t>Your Name</w:t>
          </w:r>
        </w:p>
      </w:docPartBody>
    </w:docPart>
    <w:docPart>
      <w:docPartPr>
        <w:name w:val="9BD66189F0BA4F1E98C8152AD6407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686DB-2D7B-4136-BB61-591CF5AF8F49}"/>
      </w:docPartPr>
      <w:docPartBody>
        <w:p w:rsidR="00000000" w:rsidRDefault="00CF3763">
          <w:pPr>
            <w:pStyle w:val="9BD66189F0BA4F1E98C8152AD6407A08"/>
          </w:pPr>
          <w:r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MaruGothicMPRO">
    <w:altName w:val="MS Gothic"/>
    <w:charset w:val="80"/>
    <w:family w:val="swiss"/>
    <w:pitch w:val="variable"/>
    <w:sig w:usb0="00000000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63"/>
    <w:rsid w:val="00CF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408C93DCFB4513B5D1BF5E7975463B">
    <w:name w:val="4D408C93DCFB4513B5D1BF5E7975463B"/>
  </w:style>
  <w:style w:type="paragraph" w:customStyle="1" w:styleId="54B862831AF745D8AC2FA52F2FB2AF0D">
    <w:name w:val="54B862831AF745D8AC2FA52F2FB2AF0D"/>
  </w:style>
  <w:style w:type="paragraph" w:customStyle="1" w:styleId="C24F1F84F5524468A399A861FCBD104E">
    <w:name w:val="C24F1F84F5524468A399A861FCBD104E"/>
  </w:style>
  <w:style w:type="paragraph" w:customStyle="1" w:styleId="90267A80D550468A9F8D4DD3B870060F">
    <w:name w:val="90267A80D550468A9F8D4DD3B870060F"/>
  </w:style>
  <w:style w:type="paragraph" w:customStyle="1" w:styleId="534F992EA1EA49A4AC9FE3C6C9F278A0">
    <w:name w:val="534F992EA1EA49A4AC9FE3C6C9F278A0"/>
  </w:style>
  <w:style w:type="paragraph" w:customStyle="1" w:styleId="C337736300514C1493C0F5A9927B967C">
    <w:name w:val="C337736300514C1493C0F5A9927B967C"/>
  </w:style>
  <w:style w:type="paragraph" w:customStyle="1" w:styleId="831ED5B2E67741E99AA8B4482226F899">
    <w:name w:val="831ED5B2E67741E99AA8B4482226F899"/>
  </w:style>
  <w:style w:type="paragraph" w:customStyle="1" w:styleId="42A7F16CFB74424FA69D5AFF5CF9B666">
    <w:name w:val="42A7F16CFB74424FA69D5AFF5CF9B666"/>
  </w:style>
  <w:style w:type="paragraph" w:customStyle="1" w:styleId="AA4F4C48440B4CC68946E27457D64524">
    <w:name w:val="AA4F4C48440B4CC68946E27457D64524"/>
  </w:style>
  <w:style w:type="character" w:styleId="Strong">
    <w:name w:val="Strong"/>
    <w:basedOn w:val="DefaultParagraphFont"/>
    <w:uiPriority w:val="5"/>
    <w:qFormat/>
    <w:rPr>
      <w:b/>
      <w:bCs/>
    </w:rPr>
  </w:style>
  <w:style w:type="paragraph" w:customStyle="1" w:styleId="F5B60DDB10D3412299D72386D20338D8">
    <w:name w:val="F5B60DDB10D3412299D72386D20338D8"/>
  </w:style>
  <w:style w:type="paragraph" w:customStyle="1" w:styleId="98A9FF90D2AD4962A6FAC7805614AD69">
    <w:name w:val="98A9FF90D2AD4962A6FAC7805614AD69"/>
  </w:style>
  <w:style w:type="paragraph" w:customStyle="1" w:styleId="BCB256F101F14C3CA16D0A7D3DE8EBDD">
    <w:name w:val="BCB256F101F14C3CA16D0A7D3DE8EBDD"/>
  </w:style>
  <w:style w:type="paragraph" w:customStyle="1" w:styleId="4911C8198C2F4897B33B0E9254181C07">
    <w:name w:val="4911C8198C2F4897B33B0E9254181C07"/>
  </w:style>
  <w:style w:type="paragraph" w:customStyle="1" w:styleId="8BFA915D429D4FCBB53B7BCD21590C25">
    <w:name w:val="8BFA915D429D4FCBB53B7BCD21590C25"/>
  </w:style>
  <w:style w:type="paragraph" w:customStyle="1" w:styleId="F884EF7C71B44BB3837546F46C98F7BC">
    <w:name w:val="F884EF7C71B44BB3837546F46C98F7BC"/>
  </w:style>
  <w:style w:type="paragraph" w:customStyle="1" w:styleId="CB7DE3ECCC5E418B869A75F31E5C8881">
    <w:name w:val="CB7DE3ECCC5E418B869A75F31E5C8881"/>
  </w:style>
  <w:style w:type="paragraph" w:customStyle="1" w:styleId="16CD90C7B4A34D51BC7AD9E4D9A7DCB6">
    <w:name w:val="16CD90C7B4A34D51BC7AD9E4D9A7DCB6"/>
  </w:style>
  <w:style w:type="paragraph" w:customStyle="1" w:styleId="5614E1468FDF49B78072FAC85D5A3E5E">
    <w:name w:val="5614E1468FDF49B78072FAC85D5A3E5E"/>
  </w:style>
  <w:style w:type="paragraph" w:customStyle="1" w:styleId="5278ACF330954267A50FE4F4C1AB617C">
    <w:name w:val="5278ACF330954267A50FE4F4C1AB617C"/>
  </w:style>
  <w:style w:type="paragraph" w:customStyle="1" w:styleId="0083D56837FC44D9BCD28B255B52E7E0">
    <w:name w:val="0083D56837FC44D9BCD28B255B52E7E0"/>
  </w:style>
  <w:style w:type="paragraph" w:customStyle="1" w:styleId="88B2728B2EDA4778BC339FDBD4DFB4D4">
    <w:name w:val="88B2728B2EDA4778BC339FDBD4DFB4D4"/>
  </w:style>
  <w:style w:type="paragraph" w:customStyle="1" w:styleId="E9897B72220E4F55B28F4A8BCCD67841">
    <w:name w:val="E9897B72220E4F55B28F4A8BCCD67841"/>
  </w:style>
  <w:style w:type="paragraph" w:customStyle="1" w:styleId="99F8413AD7E84BE886773800E0D3DBD8">
    <w:name w:val="99F8413AD7E84BE886773800E0D3DBD8"/>
  </w:style>
  <w:style w:type="paragraph" w:customStyle="1" w:styleId="FB1D76AC950642D88AEF2FBB41BE8992">
    <w:name w:val="FB1D76AC950642D88AEF2FBB41BE8992"/>
  </w:style>
  <w:style w:type="paragraph" w:customStyle="1" w:styleId="8A6EA7B1F4E0427B974BC28C62270D52">
    <w:name w:val="8A6EA7B1F4E0427B974BC28C62270D52"/>
  </w:style>
  <w:style w:type="paragraph" w:customStyle="1" w:styleId="B97C20EF124542EF91D04D5D8E159FB2">
    <w:name w:val="B97C20EF124542EF91D04D5D8E159FB2"/>
  </w:style>
  <w:style w:type="paragraph" w:customStyle="1" w:styleId="99885C41413243809765428A5A9C1A37">
    <w:name w:val="99885C41413243809765428A5A9C1A37"/>
  </w:style>
  <w:style w:type="paragraph" w:customStyle="1" w:styleId="2946A470BA96436F9A9271D0BC89166C">
    <w:name w:val="2946A470BA96436F9A9271D0BC89166C"/>
  </w:style>
  <w:style w:type="paragraph" w:customStyle="1" w:styleId="A36B7E53F35A4C8A9CCF8B8D9C463E78">
    <w:name w:val="A36B7E53F35A4C8A9CCF8B8D9C463E78"/>
  </w:style>
  <w:style w:type="paragraph" w:customStyle="1" w:styleId="168EDF1BFA584CD28C2737D5F0A70E6D">
    <w:name w:val="168EDF1BFA584CD28C2737D5F0A70E6D"/>
  </w:style>
  <w:style w:type="paragraph" w:customStyle="1" w:styleId="04692D27D9A7413293C0F1061D5BC173">
    <w:name w:val="04692D27D9A7413293C0F1061D5BC173"/>
  </w:style>
  <w:style w:type="paragraph" w:customStyle="1" w:styleId="ECDB50FC57C3467DAE5ACFD36040E34E">
    <w:name w:val="ECDB50FC57C3467DAE5ACFD36040E34E"/>
  </w:style>
  <w:style w:type="paragraph" w:customStyle="1" w:styleId="FDCE1D2E28254D6093501911571E56F3">
    <w:name w:val="FDCE1D2E28254D6093501911571E56F3"/>
  </w:style>
  <w:style w:type="paragraph" w:customStyle="1" w:styleId="9BD66189F0BA4F1E98C8152AD6407A08">
    <w:name w:val="9BD66189F0BA4F1E98C8152AD6407A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http://craigzearfoss.com/</CompanyAddress>
  <CompanyPhone>(612) 216-1097</CompanyPhone>
  <CompanyFax>hiring manager</CompanyFax>
  <CompanyEmail>craigzearfoss@gmail.com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 letter for entry-level resume.dotx</Template>
  <TotalTime>0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Craig Zearfoss</dc:creator>
  <cp:keywords>Craig Zearfoss</cp:keywords>
  <dc:description/>
  <cp:lastModifiedBy>Craig Zearfoss</cp:lastModifiedBy>
  <cp:revision>2</cp:revision>
  <dcterms:created xsi:type="dcterms:W3CDTF">2019-05-23T18:58:00Z</dcterms:created>
  <dcterms:modified xsi:type="dcterms:W3CDTF">2019-05-23T18:58:00Z</dcterms:modified>
  <cp:category>6583 158th St. W 118C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